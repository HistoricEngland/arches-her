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14:paraId="579EF884" w14:textId="77777777" w:rsidTr="004D6D93">
        <w:tc>
          <w:tcPr>
            <w:tcW w:w="6384" w:type="dxa"/>
          </w:tcPr>
          <w:p w14:paraId="66F2C2FE" w14:textId="77777777" w:rsidR="00457249" w:rsidRDefault="00457249" w:rsidP="004D6D93">
            <w:pPr>
              <w:tabs>
                <w:tab w:val="left" w:pos="5812"/>
              </w:tabs>
            </w:pPr>
          </w:p>
        </w:tc>
        <w:tc>
          <w:tcPr>
            <w:tcW w:w="3681" w:type="dxa"/>
          </w:tcPr>
          <w:p w14:paraId="0A2F676A" w14:textId="77777777" w:rsidR="00457249" w:rsidRDefault="00457249" w:rsidP="004D6D93">
            <w:pPr>
              <w:tabs>
                <w:tab w:val="left" w:pos="5812"/>
              </w:tabs>
            </w:pPr>
          </w:p>
        </w:tc>
      </w:tr>
      <w:tr w:rsidR="00DD6254" w:rsidRPr="00DD6254" w14:paraId="7011B99B" w14:textId="77777777" w:rsidTr="004D6D93">
        <w:tc>
          <w:tcPr>
            <w:tcW w:w="6384" w:type="dxa"/>
          </w:tcPr>
          <w:p w14:paraId="08B0C3D6" w14:textId="4619D4BC" w:rsidR="00DD6254" w:rsidRPr="00DD6254" w:rsidRDefault="00DD6254" w:rsidP="00DD6254">
            <w:pPr>
              <w:tabs>
                <w:tab w:val="left" w:pos="5812"/>
              </w:tabs>
              <w:rPr>
                <w:rFonts w:cstheme="minorHAnsi"/>
              </w:rPr>
            </w:pPr>
            <w:r w:rsidRPr="00DD6254">
              <w:rPr>
                <w:rFonts w:cstheme="minorHAnsi"/>
              </w:rPr>
              <w:t>&lt;Name of person consulting&gt;</w:t>
            </w:r>
          </w:p>
        </w:tc>
        <w:tc>
          <w:tcPr>
            <w:tcW w:w="3681" w:type="dxa"/>
          </w:tcPr>
          <w:p w14:paraId="0055A118" w14:textId="41927BD1" w:rsidR="00DD6254" w:rsidRPr="00DD6254" w:rsidRDefault="00DD6254" w:rsidP="00DD6254">
            <w:pPr>
              <w:tabs>
                <w:tab w:val="left" w:pos="5812"/>
              </w:tabs>
              <w:rPr>
                <w:rFonts w:cstheme="minorHAnsi"/>
              </w:rPr>
            </w:pPr>
            <w:r w:rsidRPr="00DD6254">
              <w:rPr>
                <w:rFonts w:cstheme="minorHAnsi"/>
              </w:rPr>
              <w:t>Your Ref: &lt;Reference&gt;</w:t>
            </w:r>
          </w:p>
        </w:tc>
      </w:tr>
      <w:tr w:rsidR="00DD6254" w:rsidRPr="00DD6254" w14:paraId="6C11F6A5" w14:textId="77777777" w:rsidTr="004D6D93">
        <w:tc>
          <w:tcPr>
            <w:tcW w:w="6384" w:type="dxa"/>
          </w:tcPr>
          <w:p w14:paraId="730A6FBC" w14:textId="5935608A" w:rsidR="00DD6254" w:rsidRPr="00DD6254" w:rsidRDefault="00DD6254" w:rsidP="00DD6254">
            <w:pPr>
              <w:tabs>
                <w:tab w:val="left" w:pos="5812"/>
              </w:tabs>
              <w:rPr>
                <w:rFonts w:cstheme="minorHAnsi"/>
              </w:rPr>
            </w:pPr>
            <w:r w:rsidRPr="00DD6254">
              <w:rPr>
                <w:rFonts w:cstheme="minorHAnsi"/>
              </w:rPr>
              <w:t xml:space="preserve">&lt;Address of consulting organisation&gt; </w:t>
            </w:r>
          </w:p>
        </w:tc>
        <w:tc>
          <w:tcPr>
            <w:tcW w:w="3681" w:type="dxa"/>
          </w:tcPr>
          <w:p w14:paraId="726D7442" w14:textId="705AAC80" w:rsidR="00DD6254" w:rsidRPr="00DD6254" w:rsidRDefault="00DD6254" w:rsidP="00DD6254">
            <w:pPr>
              <w:tabs>
                <w:tab w:val="left" w:pos="5812"/>
              </w:tabs>
              <w:rPr>
                <w:rFonts w:cstheme="minorHAnsi"/>
              </w:rPr>
            </w:pPr>
            <w:r w:rsidRPr="00DD6254">
              <w:rPr>
                <w:rFonts w:cstheme="minorHAnsi"/>
              </w:rPr>
              <w:t>Our Ref: &lt;Primary Reference Number&gt;</w:t>
            </w:r>
          </w:p>
        </w:tc>
      </w:tr>
      <w:tr w:rsidR="00DD6254" w:rsidRPr="00DD6254" w14:paraId="595D4ED0" w14:textId="77777777" w:rsidTr="004D6D93">
        <w:tc>
          <w:tcPr>
            <w:tcW w:w="6384" w:type="dxa"/>
          </w:tcPr>
          <w:p w14:paraId="082FFCB9" w14:textId="1765B5F6" w:rsidR="00DD6254" w:rsidRPr="00DD6254" w:rsidRDefault="00DD6254" w:rsidP="00DD6254">
            <w:pPr>
              <w:tabs>
                <w:tab w:val="left" w:pos="5812"/>
              </w:tabs>
              <w:rPr>
                <w:rFonts w:cstheme="minorHAnsi"/>
              </w:rPr>
            </w:pPr>
          </w:p>
        </w:tc>
        <w:tc>
          <w:tcPr>
            <w:tcW w:w="3681" w:type="dxa"/>
          </w:tcPr>
          <w:p w14:paraId="33FF0486" w14:textId="77777777" w:rsidR="00DD6254" w:rsidRPr="00DD6254" w:rsidRDefault="00DD6254" w:rsidP="00DD6254">
            <w:pPr>
              <w:tabs>
                <w:tab w:val="left" w:pos="5812"/>
              </w:tabs>
              <w:rPr>
                <w:rFonts w:cstheme="minorHAnsi"/>
              </w:rPr>
            </w:pPr>
          </w:p>
        </w:tc>
      </w:tr>
      <w:tr w:rsidR="00DD6254" w:rsidRPr="00DD6254" w14:paraId="1630AB06" w14:textId="77777777" w:rsidTr="004D6D93">
        <w:tc>
          <w:tcPr>
            <w:tcW w:w="6384" w:type="dxa"/>
          </w:tcPr>
          <w:p w14:paraId="6BA55C00" w14:textId="340252BE" w:rsidR="00DD6254" w:rsidRPr="00DD6254" w:rsidRDefault="00DD6254" w:rsidP="00DD6254">
            <w:pPr>
              <w:tabs>
                <w:tab w:val="left" w:pos="5812"/>
              </w:tabs>
              <w:rPr>
                <w:rFonts w:cstheme="minorHAnsi"/>
              </w:rPr>
            </w:pPr>
          </w:p>
        </w:tc>
        <w:tc>
          <w:tcPr>
            <w:tcW w:w="3681" w:type="dxa"/>
          </w:tcPr>
          <w:p w14:paraId="41C74F0E" w14:textId="619893D9" w:rsidR="00DD6254" w:rsidRPr="00DD6254" w:rsidRDefault="00DD6254" w:rsidP="00DD6254">
            <w:pPr>
              <w:tabs>
                <w:tab w:val="left" w:pos="5812"/>
              </w:tabs>
              <w:rPr>
                <w:rFonts w:cstheme="minorHAnsi"/>
              </w:rPr>
            </w:pPr>
            <w:r w:rsidRPr="00DD6254">
              <w:rPr>
                <w:rFonts w:cstheme="minorHAnsi"/>
              </w:rPr>
              <w:t>Contact: &lt;Casework Officer&gt;</w:t>
            </w:r>
          </w:p>
        </w:tc>
      </w:tr>
      <w:tr w:rsidR="00DD6254" w:rsidRPr="00DD6254" w14:paraId="055DEF05" w14:textId="77777777" w:rsidTr="004D6D93">
        <w:tc>
          <w:tcPr>
            <w:tcW w:w="6384" w:type="dxa"/>
          </w:tcPr>
          <w:p w14:paraId="641DBDF9" w14:textId="582D1B96" w:rsidR="00DD6254" w:rsidRPr="00DD6254" w:rsidRDefault="00DD6254" w:rsidP="00DD6254">
            <w:pPr>
              <w:tabs>
                <w:tab w:val="left" w:pos="5812"/>
              </w:tabs>
              <w:rPr>
                <w:rFonts w:cstheme="minorHAnsi"/>
              </w:rPr>
            </w:pPr>
          </w:p>
        </w:tc>
        <w:tc>
          <w:tcPr>
            <w:tcW w:w="3681" w:type="dxa"/>
          </w:tcPr>
          <w:p w14:paraId="640DED85" w14:textId="1130A3E4" w:rsidR="00DD6254" w:rsidRPr="00DD6254" w:rsidRDefault="00DD6254" w:rsidP="00DD6254">
            <w:pPr>
              <w:tabs>
                <w:tab w:val="left" w:pos="5812"/>
              </w:tabs>
              <w:rPr>
                <w:rFonts w:cstheme="minorHAnsi"/>
              </w:rPr>
            </w:pPr>
            <w:r w:rsidRPr="00DD6254">
              <w:rPr>
                <w:rFonts w:cstheme="minorHAnsi"/>
              </w:rPr>
              <w:t xml:space="preserve">&lt;Casework Officer Number&gt; </w:t>
            </w:r>
          </w:p>
        </w:tc>
      </w:tr>
      <w:tr w:rsidR="00DD6254" w:rsidRPr="00DD6254" w14:paraId="1F07D70C" w14:textId="77777777" w:rsidTr="004D6D93">
        <w:tc>
          <w:tcPr>
            <w:tcW w:w="6384" w:type="dxa"/>
          </w:tcPr>
          <w:p w14:paraId="7FA75546" w14:textId="55883E28" w:rsidR="00DD6254" w:rsidRPr="00DD6254" w:rsidRDefault="00DD6254" w:rsidP="00DD6254">
            <w:pPr>
              <w:tabs>
                <w:tab w:val="left" w:pos="5812"/>
              </w:tabs>
              <w:rPr>
                <w:rFonts w:cstheme="minorHAnsi"/>
              </w:rPr>
            </w:pPr>
          </w:p>
        </w:tc>
        <w:tc>
          <w:tcPr>
            <w:tcW w:w="3681" w:type="dxa"/>
          </w:tcPr>
          <w:p w14:paraId="4AA082CF" w14:textId="120C13A6" w:rsidR="00DD6254" w:rsidRPr="00DD6254" w:rsidRDefault="00DD6254" w:rsidP="00DD6254">
            <w:pPr>
              <w:tabs>
                <w:tab w:val="left" w:pos="5812"/>
              </w:tabs>
              <w:rPr>
                <w:rFonts w:cstheme="minorHAnsi"/>
              </w:rPr>
            </w:pPr>
            <w:r w:rsidRPr="00DD6254">
              <w:rPr>
                <w:rFonts w:cstheme="minorHAnsi"/>
              </w:rPr>
              <w:t>&lt;Casework Officer Email&gt;</w:t>
            </w:r>
          </w:p>
          <w:p w14:paraId="144ED857" w14:textId="77777777" w:rsidR="00DD6254" w:rsidRPr="00DD6254" w:rsidRDefault="00DD6254" w:rsidP="00DD6254">
            <w:pPr>
              <w:tabs>
                <w:tab w:val="left" w:pos="5812"/>
              </w:tabs>
              <w:rPr>
                <w:rFonts w:cstheme="minorHAnsi"/>
              </w:rPr>
            </w:pPr>
          </w:p>
          <w:p w14:paraId="517F630D" w14:textId="5C1FB4F2" w:rsidR="00DD6254" w:rsidRPr="00DD6254" w:rsidRDefault="00DD6254" w:rsidP="00DD6254">
            <w:pPr>
              <w:tabs>
                <w:tab w:val="left" w:pos="5812"/>
              </w:tabs>
              <w:rPr>
                <w:rFonts w:cstheme="minorHAnsi"/>
              </w:rPr>
            </w:pPr>
            <w:r w:rsidRPr="00DD6254">
              <w:rPr>
                <w:rFonts w:cstheme="minorHAnsi"/>
              </w:rPr>
              <w:t>&lt;Completion Date</w:t>
            </w:r>
            <w:r w:rsidR="00497116" w:rsidRPr="00497116">
              <w:rPr>
                <w:rFonts w:cstheme="minorHAnsi"/>
              </w:rPr>
              <w:t>||%Y-%m-%d||%d %B %Y</w:t>
            </w:r>
            <w:r w:rsidRPr="00DD6254">
              <w:rPr>
                <w:rFonts w:cstheme="minorHAnsi"/>
              </w:rPr>
              <w:t>&gt;</w:t>
            </w:r>
          </w:p>
        </w:tc>
      </w:tr>
    </w:tbl>
    <w:p w14:paraId="0AD19B5D" w14:textId="77777777" w:rsidR="00457249" w:rsidRPr="00DD6254" w:rsidRDefault="00457249" w:rsidP="00457249">
      <w:pPr>
        <w:rPr>
          <w:rFonts w:cstheme="minorHAnsi"/>
        </w:rPr>
      </w:pPr>
      <w:r w:rsidRPr="00DD6254">
        <w:rPr>
          <w:rFonts w:cstheme="minorHAnsi"/>
        </w:rPr>
        <w:tab/>
      </w:r>
    </w:p>
    <w:p w14:paraId="2641F483" w14:textId="77777777" w:rsidR="00457249" w:rsidRPr="00DD6254" w:rsidRDefault="00457249" w:rsidP="00457249">
      <w:pPr>
        <w:rPr>
          <w:rFonts w:cstheme="minorHAnsi"/>
        </w:rPr>
      </w:pPr>
    </w:p>
    <w:p w14:paraId="4B4E0222" w14:textId="77777777" w:rsidR="00457249" w:rsidRPr="00DD6254" w:rsidRDefault="00457249" w:rsidP="00457249">
      <w:pPr>
        <w:rPr>
          <w:rFonts w:cstheme="minorHAnsi"/>
        </w:rPr>
      </w:pPr>
    </w:p>
    <w:p w14:paraId="76D14FA6" w14:textId="77777777" w:rsidR="00497116" w:rsidRPr="00497116" w:rsidRDefault="00497116" w:rsidP="00497116">
      <w:pPr>
        <w:tabs>
          <w:tab w:val="left" w:pos="5245"/>
        </w:tabs>
        <w:spacing w:after="0" w:line="240" w:lineRule="auto"/>
        <w:rPr>
          <w:rFonts w:cstheme="minorHAnsi"/>
        </w:rPr>
      </w:pPr>
      <w:r w:rsidRPr="00497116">
        <w:rPr>
          <w:rFonts w:cstheme="minorHAnsi"/>
        </w:rPr>
        <w:t>Dear &lt;Contact Name&gt;,</w:t>
      </w:r>
    </w:p>
    <w:p w14:paraId="56E995AE" w14:textId="77777777" w:rsidR="00497116" w:rsidRPr="00497116" w:rsidRDefault="00497116" w:rsidP="00497116">
      <w:pPr>
        <w:tabs>
          <w:tab w:val="left" w:pos="5245"/>
        </w:tabs>
        <w:spacing w:after="0" w:line="240" w:lineRule="auto"/>
        <w:rPr>
          <w:rFonts w:cstheme="minorHAnsi"/>
        </w:rPr>
      </w:pPr>
    </w:p>
    <w:p w14:paraId="5A201026" w14:textId="77777777" w:rsidR="00497116" w:rsidRPr="00497116" w:rsidRDefault="00497116" w:rsidP="00497116">
      <w:pPr>
        <w:tabs>
          <w:tab w:val="left" w:pos="5245"/>
        </w:tabs>
        <w:spacing w:after="0" w:line="240" w:lineRule="auto"/>
        <w:rPr>
          <w:rFonts w:cstheme="minorHAnsi"/>
          <w:b/>
        </w:rPr>
      </w:pPr>
      <w:r w:rsidRPr="00497116">
        <w:rPr>
          <w:rFonts w:cstheme="minorHAnsi"/>
          <w:b/>
        </w:rPr>
        <w:t>TOWN &amp; COUNTRY PLANNING ACT 1990 (AS AMENDED)</w:t>
      </w:r>
    </w:p>
    <w:p w14:paraId="1B1856C7" w14:textId="77777777" w:rsidR="00497116" w:rsidRPr="00497116" w:rsidRDefault="00497116" w:rsidP="00497116">
      <w:pPr>
        <w:tabs>
          <w:tab w:val="left" w:pos="5245"/>
        </w:tabs>
        <w:spacing w:after="0" w:line="240" w:lineRule="auto"/>
        <w:rPr>
          <w:rFonts w:cstheme="minorHAnsi"/>
          <w:b/>
        </w:rPr>
      </w:pPr>
      <w:r w:rsidRPr="00497116">
        <w:rPr>
          <w:rFonts w:cstheme="minorHAnsi"/>
          <w:b/>
        </w:rPr>
        <w:t>NATIONAL PLANNING POLICY FRAMEWORK 2024</w:t>
      </w:r>
    </w:p>
    <w:p w14:paraId="0FC5C306" w14:textId="77777777" w:rsidR="00497116" w:rsidRPr="00497116" w:rsidRDefault="00497116" w:rsidP="00497116">
      <w:pPr>
        <w:tabs>
          <w:tab w:val="left" w:pos="5245"/>
        </w:tabs>
        <w:spacing w:after="0" w:line="240" w:lineRule="auto"/>
        <w:rPr>
          <w:rFonts w:cstheme="minorHAnsi"/>
        </w:rPr>
      </w:pPr>
    </w:p>
    <w:p w14:paraId="30D76F88" w14:textId="77777777" w:rsidR="00497116" w:rsidRPr="00497116" w:rsidRDefault="00497116" w:rsidP="00497116">
      <w:pPr>
        <w:tabs>
          <w:tab w:val="left" w:pos="5245"/>
        </w:tabs>
        <w:spacing w:after="0" w:line="240" w:lineRule="auto"/>
        <w:rPr>
          <w:rFonts w:cstheme="minorHAnsi"/>
          <w:b/>
        </w:rPr>
      </w:pPr>
      <w:r w:rsidRPr="00497116">
        <w:rPr>
          <w:rFonts w:cstheme="minorHAnsi"/>
          <w:b/>
        </w:rPr>
        <w:t>&lt;Consultation Name&gt;</w:t>
      </w:r>
    </w:p>
    <w:p w14:paraId="53DE90A4" w14:textId="77777777" w:rsidR="00497116" w:rsidRPr="00497116" w:rsidRDefault="00497116" w:rsidP="00497116">
      <w:pPr>
        <w:tabs>
          <w:tab w:val="left" w:pos="5245"/>
        </w:tabs>
        <w:spacing w:after="0" w:line="240" w:lineRule="auto"/>
        <w:rPr>
          <w:rFonts w:cstheme="minorHAnsi"/>
          <w:bCs/>
          <w:i/>
          <w:iCs/>
        </w:rPr>
      </w:pPr>
      <w:r w:rsidRPr="00497116">
        <w:rPr>
          <w:rFonts w:cstheme="minorHAnsi"/>
          <w:bCs/>
          <w:i/>
          <w:iCs/>
        </w:rPr>
        <w:t>&lt;Proposal Description||HTML||PLAIN&gt;</w:t>
      </w:r>
    </w:p>
    <w:p w14:paraId="1C5FD46C" w14:textId="77777777" w:rsidR="00497116" w:rsidRPr="00497116" w:rsidRDefault="00497116" w:rsidP="00497116">
      <w:pPr>
        <w:tabs>
          <w:tab w:val="left" w:pos="5245"/>
        </w:tabs>
        <w:spacing w:after="0" w:line="240" w:lineRule="auto"/>
        <w:rPr>
          <w:rFonts w:cstheme="minorHAnsi"/>
          <w:b/>
          <w:u w:val="single"/>
        </w:rPr>
      </w:pPr>
    </w:p>
    <w:p w14:paraId="2364FBD8" w14:textId="77777777" w:rsidR="00497116" w:rsidRPr="00497116" w:rsidRDefault="00497116" w:rsidP="00497116">
      <w:pPr>
        <w:tabs>
          <w:tab w:val="left" w:pos="5245"/>
        </w:tabs>
        <w:spacing w:after="0" w:line="240" w:lineRule="auto"/>
        <w:rPr>
          <w:rFonts w:cstheme="minorHAnsi"/>
          <w:b/>
          <w:u w:val="single"/>
        </w:rPr>
      </w:pPr>
      <w:r w:rsidRPr="00497116">
        <w:rPr>
          <w:rFonts w:cstheme="minorHAnsi"/>
          <w:b/>
          <w:u w:val="single"/>
        </w:rPr>
        <w:t>Recommend Approval of Post-Excavation Assessment and its programme to complete analysis, publication, dissemination and archiving of the archaeological investigation</w:t>
      </w:r>
    </w:p>
    <w:p w14:paraId="741E4151" w14:textId="77777777" w:rsidR="00497116" w:rsidRPr="00497116" w:rsidRDefault="00497116" w:rsidP="00497116">
      <w:pPr>
        <w:tabs>
          <w:tab w:val="left" w:pos="5245"/>
        </w:tabs>
        <w:spacing w:after="0" w:line="240" w:lineRule="auto"/>
        <w:rPr>
          <w:rFonts w:cstheme="minorHAnsi"/>
        </w:rPr>
      </w:pPr>
    </w:p>
    <w:p w14:paraId="47BCB4F0" w14:textId="77777777" w:rsidR="00497116" w:rsidRPr="00497116" w:rsidRDefault="00497116" w:rsidP="00497116">
      <w:pPr>
        <w:tabs>
          <w:tab w:val="left" w:pos="5245"/>
        </w:tabs>
        <w:spacing w:after="0" w:line="240" w:lineRule="auto"/>
        <w:rPr>
          <w:rFonts w:cstheme="minorHAnsi"/>
        </w:rPr>
      </w:pPr>
      <w:r w:rsidRPr="00497116">
        <w:rPr>
          <w:rFonts w:cstheme="minorHAnsi"/>
        </w:rPr>
        <w:t>Thank you for your consultation received on &lt;Log Date||%Y-%m-%d||%d %B %Y&gt;.</w:t>
      </w:r>
    </w:p>
    <w:p w14:paraId="2D764669" w14:textId="77777777" w:rsidR="00497116" w:rsidRPr="00497116" w:rsidRDefault="00497116" w:rsidP="00497116">
      <w:pPr>
        <w:tabs>
          <w:tab w:val="left" w:pos="5245"/>
        </w:tabs>
        <w:spacing w:after="0" w:line="240" w:lineRule="auto"/>
        <w:rPr>
          <w:rFonts w:cstheme="minorHAnsi"/>
        </w:rPr>
      </w:pPr>
    </w:p>
    <w:p w14:paraId="2D780136" w14:textId="77777777" w:rsidR="00497116" w:rsidRPr="00497116" w:rsidRDefault="00497116" w:rsidP="00497116">
      <w:pPr>
        <w:tabs>
          <w:tab w:val="left" w:pos="5245"/>
        </w:tabs>
        <w:spacing w:after="0" w:line="240" w:lineRule="auto"/>
        <w:rPr>
          <w:rFonts w:cstheme="minorHAnsi"/>
        </w:rPr>
      </w:pPr>
      <w:r w:rsidRPr="00497116">
        <w:rPr>
          <w:rFonts w:cstheme="minorHAnsi"/>
        </w:rPr>
        <w:t>The Greater London Archaeological Advisory Service (GLAAS) provides archaeological advice in accordance with the National Planning Policy Framework and GLAAS Charter.</w:t>
      </w:r>
    </w:p>
    <w:p w14:paraId="6FD35100" w14:textId="77777777" w:rsidR="00497116" w:rsidRPr="00497116" w:rsidRDefault="00497116" w:rsidP="00497116">
      <w:pPr>
        <w:tabs>
          <w:tab w:val="left" w:pos="5245"/>
        </w:tabs>
        <w:spacing w:after="0" w:line="240" w:lineRule="auto"/>
        <w:rPr>
          <w:rFonts w:cstheme="minorHAnsi"/>
        </w:rPr>
      </w:pPr>
    </w:p>
    <w:p w14:paraId="18D76BC8" w14:textId="77777777" w:rsidR="00497116" w:rsidRPr="00497116" w:rsidRDefault="00497116" w:rsidP="00497116">
      <w:pPr>
        <w:tabs>
          <w:tab w:val="left" w:pos="5245"/>
        </w:tabs>
        <w:spacing w:after="0" w:line="240" w:lineRule="auto"/>
        <w:rPr>
          <w:rFonts w:cstheme="minorHAnsi"/>
        </w:rPr>
      </w:pPr>
      <w:r w:rsidRPr="00497116">
        <w:rPr>
          <w:rFonts w:cstheme="minorHAnsi"/>
        </w:rPr>
        <w:t xml:space="preserve">Having considered the submitted document I recommend its approval. However, the further work set out in the document must be completed </w:t>
      </w:r>
      <w:proofErr w:type="gramStart"/>
      <w:r w:rsidRPr="00497116">
        <w:rPr>
          <w:rFonts w:cstheme="minorHAnsi"/>
        </w:rPr>
        <w:t>in order to</w:t>
      </w:r>
      <w:proofErr w:type="gramEnd"/>
      <w:r w:rsidRPr="00497116">
        <w:rPr>
          <w:rFonts w:cstheme="minorHAnsi"/>
        </w:rPr>
        <w:t xml:space="preserve"> satisfy the archaeological condition.</w:t>
      </w:r>
    </w:p>
    <w:p w14:paraId="1B4E9806" w14:textId="77777777" w:rsidR="00497116" w:rsidRPr="00497116" w:rsidRDefault="00497116" w:rsidP="00497116">
      <w:pPr>
        <w:tabs>
          <w:tab w:val="left" w:pos="5245"/>
        </w:tabs>
        <w:spacing w:after="0" w:line="240" w:lineRule="auto"/>
        <w:rPr>
          <w:rFonts w:cstheme="minorHAnsi"/>
        </w:rPr>
      </w:pPr>
      <w:r w:rsidRPr="00497116">
        <w:rPr>
          <w:rFonts w:cstheme="minorHAnsi"/>
        </w:rPr>
        <w:t>&lt;Assessment of Significance&gt;</w:t>
      </w:r>
    </w:p>
    <w:p w14:paraId="312AD2C8" w14:textId="77777777" w:rsidR="00497116" w:rsidRPr="00497116" w:rsidRDefault="00497116" w:rsidP="00497116">
      <w:pPr>
        <w:tabs>
          <w:tab w:val="left" w:pos="5245"/>
        </w:tabs>
        <w:spacing w:after="0" w:line="240" w:lineRule="auto"/>
        <w:rPr>
          <w:rFonts w:cstheme="minorHAnsi"/>
        </w:rPr>
      </w:pPr>
      <w:r w:rsidRPr="00497116">
        <w:rPr>
          <w:rFonts w:cstheme="minorHAnsi"/>
        </w:rPr>
        <w:t>This response relates solely to archaeological issues.</w:t>
      </w:r>
    </w:p>
    <w:p w14:paraId="52E509C3" w14:textId="77777777" w:rsidR="00497116" w:rsidRPr="00497116" w:rsidRDefault="00497116" w:rsidP="00497116">
      <w:pPr>
        <w:tabs>
          <w:tab w:val="left" w:pos="5245"/>
        </w:tabs>
        <w:spacing w:after="0" w:line="240" w:lineRule="auto"/>
        <w:rPr>
          <w:rFonts w:cstheme="minorHAnsi"/>
          <w:b/>
          <w:u w:val="single"/>
        </w:rPr>
      </w:pPr>
    </w:p>
    <w:p w14:paraId="37B46624" w14:textId="77777777" w:rsidR="00497116" w:rsidRPr="00497116" w:rsidRDefault="00497116" w:rsidP="00497116">
      <w:pPr>
        <w:tabs>
          <w:tab w:val="left" w:pos="5245"/>
        </w:tabs>
        <w:spacing w:after="0" w:line="240" w:lineRule="auto"/>
        <w:rPr>
          <w:rFonts w:cstheme="minorHAnsi"/>
        </w:rPr>
      </w:pPr>
      <w:r w:rsidRPr="00497116">
        <w:rPr>
          <w:rFonts w:cstheme="minorHAnsi"/>
        </w:rPr>
        <w:t>Yours sincerely</w:t>
      </w:r>
    </w:p>
    <w:p w14:paraId="1EBF46ED" w14:textId="77777777" w:rsidR="00497116" w:rsidRPr="00497116" w:rsidRDefault="00497116" w:rsidP="00497116">
      <w:pPr>
        <w:tabs>
          <w:tab w:val="left" w:pos="5245"/>
        </w:tabs>
        <w:spacing w:after="0" w:line="240" w:lineRule="auto"/>
        <w:rPr>
          <w:rFonts w:cstheme="minorHAnsi"/>
        </w:rPr>
      </w:pPr>
    </w:p>
    <w:p w14:paraId="2B10AF64" w14:textId="77777777" w:rsidR="00497116" w:rsidRPr="00497116" w:rsidRDefault="00497116" w:rsidP="00497116">
      <w:pPr>
        <w:tabs>
          <w:tab w:val="left" w:pos="5245"/>
        </w:tabs>
        <w:spacing w:after="0" w:line="240" w:lineRule="auto"/>
        <w:rPr>
          <w:rFonts w:cstheme="minorHAnsi"/>
          <w:b/>
          <w:bCs/>
        </w:rPr>
      </w:pPr>
      <w:r w:rsidRPr="00497116">
        <w:rPr>
          <w:rFonts w:cstheme="minorHAnsi"/>
          <w:b/>
          <w:bCs/>
        </w:rPr>
        <w:t>&lt;Casework Officer&gt;</w:t>
      </w:r>
    </w:p>
    <w:p w14:paraId="3A255922" w14:textId="77777777" w:rsidR="00497116" w:rsidRPr="00497116" w:rsidRDefault="00497116" w:rsidP="00497116">
      <w:pPr>
        <w:tabs>
          <w:tab w:val="left" w:pos="5245"/>
        </w:tabs>
        <w:spacing w:after="0" w:line="240" w:lineRule="auto"/>
        <w:rPr>
          <w:rFonts w:cstheme="minorHAnsi"/>
        </w:rPr>
      </w:pPr>
    </w:p>
    <w:p w14:paraId="45D943F8" w14:textId="77777777" w:rsidR="00497116" w:rsidRPr="00497116" w:rsidRDefault="00497116" w:rsidP="00497116">
      <w:pPr>
        <w:tabs>
          <w:tab w:val="left" w:pos="5245"/>
        </w:tabs>
        <w:spacing w:after="0" w:line="240" w:lineRule="auto"/>
        <w:rPr>
          <w:rFonts w:cstheme="minorHAnsi"/>
        </w:rPr>
      </w:pPr>
      <w:r w:rsidRPr="00497116">
        <w:rPr>
          <w:rFonts w:cstheme="minorHAnsi"/>
        </w:rPr>
        <w:t>Archaeology Adviser</w:t>
      </w:r>
    </w:p>
    <w:p w14:paraId="3B115A09" w14:textId="77777777" w:rsidR="00497116" w:rsidRPr="00497116" w:rsidRDefault="00497116" w:rsidP="00497116">
      <w:pPr>
        <w:tabs>
          <w:tab w:val="left" w:pos="5245"/>
        </w:tabs>
        <w:spacing w:after="0" w:line="240" w:lineRule="auto"/>
        <w:rPr>
          <w:rFonts w:cstheme="minorHAnsi"/>
        </w:rPr>
      </w:pPr>
      <w:r w:rsidRPr="00497116">
        <w:rPr>
          <w:rFonts w:cstheme="minorHAnsi"/>
        </w:rPr>
        <w:lastRenderedPageBreak/>
        <w:t>Greater London Archaeological Advisory Service</w:t>
      </w:r>
    </w:p>
    <w:p w14:paraId="23B7D60D" w14:textId="77777777" w:rsidR="00497116" w:rsidRPr="00497116" w:rsidRDefault="00497116" w:rsidP="00497116">
      <w:pPr>
        <w:tabs>
          <w:tab w:val="left" w:pos="5245"/>
        </w:tabs>
        <w:spacing w:after="0" w:line="240" w:lineRule="auto"/>
        <w:rPr>
          <w:rFonts w:cstheme="minorHAnsi"/>
        </w:rPr>
      </w:pPr>
      <w:r w:rsidRPr="00497116">
        <w:rPr>
          <w:rFonts w:cstheme="minorHAnsi"/>
        </w:rPr>
        <w:t xml:space="preserve">London and </w:t>
      </w:r>
      <w:proofErr w:type="gramStart"/>
      <w:r w:rsidRPr="00497116">
        <w:rPr>
          <w:rFonts w:cstheme="minorHAnsi"/>
        </w:rPr>
        <w:t>South East</w:t>
      </w:r>
      <w:proofErr w:type="gramEnd"/>
      <w:r w:rsidRPr="00497116">
        <w:rPr>
          <w:rFonts w:cstheme="minorHAnsi"/>
        </w:rPr>
        <w:t xml:space="preserve"> Region</w:t>
      </w:r>
    </w:p>
    <w:p w14:paraId="5E9B6ED6" w14:textId="77777777" w:rsidR="00497116" w:rsidRPr="00497116" w:rsidRDefault="00497116" w:rsidP="00497116">
      <w:pPr>
        <w:tabs>
          <w:tab w:val="left" w:pos="5245"/>
        </w:tabs>
        <w:spacing w:after="0" w:line="240" w:lineRule="auto"/>
        <w:rPr>
          <w:rFonts w:cstheme="minorHAnsi"/>
        </w:rPr>
      </w:pPr>
    </w:p>
    <w:p w14:paraId="0BF7F7D7" w14:textId="77777777" w:rsidR="00497116" w:rsidRPr="00497116" w:rsidRDefault="00497116" w:rsidP="00497116">
      <w:pPr>
        <w:tabs>
          <w:tab w:val="left" w:pos="5245"/>
        </w:tabs>
        <w:spacing w:after="0" w:line="240" w:lineRule="auto"/>
        <w:rPr>
          <w:rFonts w:cstheme="minorHAnsi"/>
        </w:rPr>
      </w:pPr>
    </w:p>
    <w:p w14:paraId="5ED84839" w14:textId="77777777" w:rsidR="006B1B93" w:rsidRPr="003E6824" w:rsidRDefault="006B1B93" w:rsidP="00497116">
      <w:pPr>
        <w:tabs>
          <w:tab w:val="left" w:pos="5245"/>
        </w:tabs>
        <w:spacing w:after="0" w:line="240" w:lineRule="auto"/>
      </w:pPr>
    </w:p>
    <w:sectPr w:rsidR="006B1B93" w:rsidRPr="003E6824"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9AB5" w14:textId="77777777" w:rsidR="00CE0DC9" w:rsidRDefault="00CE0DC9" w:rsidP="00DC52F2">
      <w:pPr>
        <w:spacing w:after="0" w:line="240" w:lineRule="auto"/>
      </w:pPr>
      <w:r>
        <w:separator/>
      </w:r>
    </w:p>
  </w:endnote>
  <w:endnote w:type="continuationSeparator" w:id="0">
    <w:p w14:paraId="024A12AF" w14:textId="77777777" w:rsidR="00CE0DC9" w:rsidRDefault="00CE0DC9"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8EB5"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C5F2" w14:textId="77777777" w:rsidR="00C3650A" w:rsidRDefault="00C3650A" w:rsidP="002646A0">
    <w:pPr>
      <w:pStyle w:val="Footer"/>
      <w:rPr>
        <w:rFonts w:ascii="Arial" w:hAnsi="Arial"/>
        <w:bCs/>
        <w:sz w:val="16"/>
        <w:szCs w:val="16"/>
      </w:rPr>
    </w:pPr>
  </w:p>
  <w:p w14:paraId="0B2E8A31"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5065A6B8" wp14:editId="66B9C313">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EDDD77"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7F7D8EC2" wp14:editId="0EDAA709">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9A413E"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13783E65"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06FE72EE" w14:textId="77777777" w:rsidR="002646A0" w:rsidRPr="00CB3826" w:rsidRDefault="002646A0" w:rsidP="00412BB3">
    <w:pPr>
      <w:pStyle w:val="Footer"/>
      <w:spacing w:line="288" w:lineRule="auto"/>
      <w:rPr>
        <w:rFonts w:ascii="Arial" w:hAnsi="Arial"/>
        <w:sz w:val="16"/>
        <w:szCs w:val="16"/>
      </w:rPr>
    </w:pPr>
  </w:p>
  <w:p w14:paraId="6A8BD002"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10B7CDED"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CB3A"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954E6" w14:textId="77777777" w:rsidR="00CE0DC9" w:rsidRDefault="00CE0DC9" w:rsidP="00DC52F2">
      <w:pPr>
        <w:spacing w:after="0" w:line="240" w:lineRule="auto"/>
      </w:pPr>
      <w:r>
        <w:separator/>
      </w:r>
    </w:p>
  </w:footnote>
  <w:footnote w:type="continuationSeparator" w:id="0">
    <w:p w14:paraId="283FA20A" w14:textId="77777777" w:rsidR="00CE0DC9" w:rsidRDefault="00CE0DC9"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533A"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65B2" w14:textId="77777777" w:rsidR="00DC52F2" w:rsidRDefault="00DC52F2">
    <w:pPr>
      <w:pStyle w:val="Header"/>
    </w:pPr>
  </w:p>
  <w:p w14:paraId="5FB94B82" w14:textId="77777777" w:rsidR="00DC52F2" w:rsidRDefault="00D16EAC">
    <w:pPr>
      <w:pStyle w:val="Header"/>
    </w:pPr>
    <w:r>
      <w:rPr>
        <w:noProof/>
      </w:rPr>
      <w:drawing>
        <wp:anchor distT="0" distB="0" distL="114300" distR="114300" simplePos="0" relativeHeight="251658240" behindDoc="0" locked="0" layoutInCell="1" allowOverlap="1" wp14:anchorId="11C953F3" wp14:editId="73A65DB4">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1D1A"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0"/>
  </w:num>
  <w:num w:numId="2" w16cid:durableId="16411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54"/>
    <w:rsid w:val="0000568C"/>
    <w:rsid w:val="00032928"/>
    <w:rsid w:val="00052B36"/>
    <w:rsid w:val="00057E9A"/>
    <w:rsid w:val="000902C4"/>
    <w:rsid w:val="000C327B"/>
    <w:rsid w:val="000E0636"/>
    <w:rsid w:val="000E3F75"/>
    <w:rsid w:val="000F0EF6"/>
    <w:rsid w:val="000F35A2"/>
    <w:rsid w:val="000F7D5D"/>
    <w:rsid w:val="00103A6D"/>
    <w:rsid w:val="001501A4"/>
    <w:rsid w:val="00154441"/>
    <w:rsid w:val="0017346F"/>
    <w:rsid w:val="001877C2"/>
    <w:rsid w:val="00190354"/>
    <w:rsid w:val="001A7725"/>
    <w:rsid w:val="001B34E4"/>
    <w:rsid w:val="001B6403"/>
    <w:rsid w:val="001C7443"/>
    <w:rsid w:val="001D6EA5"/>
    <w:rsid w:val="001F3CAA"/>
    <w:rsid w:val="001F4ED0"/>
    <w:rsid w:val="00263D0B"/>
    <w:rsid w:val="002646A0"/>
    <w:rsid w:val="00272079"/>
    <w:rsid w:val="002C2A32"/>
    <w:rsid w:val="002F5852"/>
    <w:rsid w:val="00310687"/>
    <w:rsid w:val="00365E1B"/>
    <w:rsid w:val="00374225"/>
    <w:rsid w:val="003A62F3"/>
    <w:rsid w:val="003D1AD7"/>
    <w:rsid w:val="003E6824"/>
    <w:rsid w:val="003E6EB5"/>
    <w:rsid w:val="003E772C"/>
    <w:rsid w:val="003F66D0"/>
    <w:rsid w:val="00400010"/>
    <w:rsid w:val="00412BB3"/>
    <w:rsid w:val="004302E9"/>
    <w:rsid w:val="00457249"/>
    <w:rsid w:val="00497116"/>
    <w:rsid w:val="004B4DE9"/>
    <w:rsid w:val="004C21F8"/>
    <w:rsid w:val="004C296C"/>
    <w:rsid w:val="004D4568"/>
    <w:rsid w:val="004F58F8"/>
    <w:rsid w:val="00500ABF"/>
    <w:rsid w:val="00513537"/>
    <w:rsid w:val="005320F3"/>
    <w:rsid w:val="005359C9"/>
    <w:rsid w:val="00597FEA"/>
    <w:rsid w:val="005A658E"/>
    <w:rsid w:val="005C3076"/>
    <w:rsid w:val="005C628B"/>
    <w:rsid w:val="005F5974"/>
    <w:rsid w:val="0060624E"/>
    <w:rsid w:val="00637AD0"/>
    <w:rsid w:val="00651C2A"/>
    <w:rsid w:val="0065461F"/>
    <w:rsid w:val="006919CF"/>
    <w:rsid w:val="006A0437"/>
    <w:rsid w:val="006A1FDF"/>
    <w:rsid w:val="006A7D85"/>
    <w:rsid w:val="006B1B93"/>
    <w:rsid w:val="006C7E4C"/>
    <w:rsid w:val="006E192C"/>
    <w:rsid w:val="006F2103"/>
    <w:rsid w:val="00713450"/>
    <w:rsid w:val="00731E5A"/>
    <w:rsid w:val="00745235"/>
    <w:rsid w:val="00746FE1"/>
    <w:rsid w:val="00747BDD"/>
    <w:rsid w:val="00753481"/>
    <w:rsid w:val="0075358B"/>
    <w:rsid w:val="0075398F"/>
    <w:rsid w:val="00760DDF"/>
    <w:rsid w:val="00762EB9"/>
    <w:rsid w:val="00763125"/>
    <w:rsid w:val="00780719"/>
    <w:rsid w:val="007813E3"/>
    <w:rsid w:val="00784445"/>
    <w:rsid w:val="007A21FE"/>
    <w:rsid w:val="007B39CA"/>
    <w:rsid w:val="007E447B"/>
    <w:rsid w:val="007F0C9B"/>
    <w:rsid w:val="00811537"/>
    <w:rsid w:val="008261D9"/>
    <w:rsid w:val="00843EDA"/>
    <w:rsid w:val="00864D80"/>
    <w:rsid w:val="008B624D"/>
    <w:rsid w:val="008E732C"/>
    <w:rsid w:val="00933B97"/>
    <w:rsid w:val="00942C6C"/>
    <w:rsid w:val="0096196B"/>
    <w:rsid w:val="00990CF2"/>
    <w:rsid w:val="0099439E"/>
    <w:rsid w:val="009B0889"/>
    <w:rsid w:val="009E2DBE"/>
    <w:rsid w:val="00A25524"/>
    <w:rsid w:val="00A41803"/>
    <w:rsid w:val="00A70B0D"/>
    <w:rsid w:val="00A80CDA"/>
    <w:rsid w:val="00AA580A"/>
    <w:rsid w:val="00AB0B61"/>
    <w:rsid w:val="00AB12A6"/>
    <w:rsid w:val="00AC52F6"/>
    <w:rsid w:val="00B22163"/>
    <w:rsid w:val="00B33362"/>
    <w:rsid w:val="00B6043A"/>
    <w:rsid w:val="00B952DC"/>
    <w:rsid w:val="00BA67D3"/>
    <w:rsid w:val="00BB77B1"/>
    <w:rsid w:val="00BE39FD"/>
    <w:rsid w:val="00BF461D"/>
    <w:rsid w:val="00C3650A"/>
    <w:rsid w:val="00C4046D"/>
    <w:rsid w:val="00C75A32"/>
    <w:rsid w:val="00C9491E"/>
    <w:rsid w:val="00CA6303"/>
    <w:rsid w:val="00CB3826"/>
    <w:rsid w:val="00CC19C5"/>
    <w:rsid w:val="00CE0DC9"/>
    <w:rsid w:val="00CE2497"/>
    <w:rsid w:val="00CF2801"/>
    <w:rsid w:val="00D05663"/>
    <w:rsid w:val="00D14EBE"/>
    <w:rsid w:val="00D16EAC"/>
    <w:rsid w:val="00D469A3"/>
    <w:rsid w:val="00D57D67"/>
    <w:rsid w:val="00D82DEC"/>
    <w:rsid w:val="00DA104F"/>
    <w:rsid w:val="00DB0798"/>
    <w:rsid w:val="00DB4651"/>
    <w:rsid w:val="00DC52F2"/>
    <w:rsid w:val="00DD6254"/>
    <w:rsid w:val="00DE0C71"/>
    <w:rsid w:val="00E30394"/>
    <w:rsid w:val="00E4693E"/>
    <w:rsid w:val="00E76B2A"/>
    <w:rsid w:val="00EC7DAF"/>
    <w:rsid w:val="00ED2937"/>
    <w:rsid w:val="00EE73E4"/>
    <w:rsid w:val="00F40F54"/>
    <w:rsid w:val="00F66438"/>
    <w:rsid w:val="00F66486"/>
    <w:rsid w:val="00F72945"/>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339C5"/>
  <w15:chartTrackingRefBased/>
  <w15:docId w15:val="{EDD42A42-ECFA-4956-8F02-1270F957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2.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3.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London%20letterhead</Template>
  <TotalTime>1</TotalTime>
  <Pages>2</Pages>
  <Words>160</Words>
  <Characters>1085</Characters>
  <Application>Microsoft Office Word</Application>
  <DocSecurity>0</DocSecurity>
  <Lines>57</Lines>
  <Paragraphs>29</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Dening, Edward</cp:lastModifiedBy>
  <cp:revision>2</cp:revision>
  <cp:lastPrinted>2024-12-18T16:01:00Z</cp:lastPrinted>
  <dcterms:created xsi:type="dcterms:W3CDTF">2026-01-30T14:56:00Z</dcterms:created>
  <dcterms:modified xsi:type="dcterms:W3CDTF">2026-02-12T11:41:00Z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57a28fac-2353-4018-9150-20a1d4aabf60</vt:lpwstr>
  </property>
</Properties>
</file>